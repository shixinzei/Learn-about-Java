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第一题：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package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com.atguigu.exam6;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Something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Other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Other();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Something().addOne(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i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addOne(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final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Other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i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++;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Other{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i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rPr>
          <w:rFonts w:hint="eastAsia"/>
          <w:lang w:eastAsia="zh-CN"/>
        </w:rPr>
      </w:pP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第二题：</w:t>
      </w:r>
    </w:p>
    <w:p>
      <w:r>
        <w:drawing>
          <wp:inline distT="0" distB="0" distL="114300" distR="114300">
            <wp:extent cx="4819015" cy="2314575"/>
            <wp:effectExtent l="0" t="0" r="63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19015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第三题</w:t>
      </w:r>
    </w:p>
    <w:p>
      <w:r>
        <w:drawing>
          <wp:inline distT="0" distB="0" distL="114300" distR="114300">
            <wp:extent cx="5272405" cy="2889885"/>
            <wp:effectExtent l="0" t="0" r="4445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89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第四题</w:t>
      </w:r>
    </w:p>
    <w:p>
      <w:r>
        <w:drawing>
          <wp:inline distT="0" distB="0" distL="114300" distR="114300">
            <wp:extent cx="4114165" cy="1095375"/>
            <wp:effectExtent l="0" t="0" r="63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14165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第五题</w:t>
      </w:r>
    </w:p>
    <w:p>
      <w:r>
        <w:drawing>
          <wp:inline distT="0" distB="0" distL="114300" distR="114300">
            <wp:extent cx="4742815" cy="2095500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2815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第六题</w:t>
      </w:r>
    </w:p>
    <w:p>
      <w:r>
        <w:drawing>
          <wp:inline distT="0" distB="0" distL="114300" distR="114300">
            <wp:extent cx="4428490" cy="1428750"/>
            <wp:effectExtent l="0" t="0" r="1016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849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第七题</w:t>
      </w:r>
    </w:p>
    <w:p>
      <w:r>
        <w:drawing>
          <wp:inline distT="0" distB="0" distL="114300" distR="114300">
            <wp:extent cx="5270500" cy="608965"/>
            <wp:effectExtent l="0" t="0" r="635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08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19040" cy="895350"/>
            <wp:effectExtent l="0" t="0" r="1016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9040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第八题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4523740" cy="1162050"/>
            <wp:effectExtent l="0" t="0" r="1016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3740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第九题</w:t>
      </w:r>
    </w:p>
    <w:p>
      <w:r>
        <w:drawing>
          <wp:inline distT="0" distB="0" distL="114300" distR="114300">
            <wp:extent cx="3847465" cy="752475"/>
            <wp:effectExtent l="0" t="0" r="63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7465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第十题</w:t>
      </w:r>
    </w:p>
    <w:p>
      <w:r>
        <w:drawing>
          <wp:inline distT="0" distB="0" distL="114300" distR="114300">
            <wp:extent cx="5152390" cy="733425"/>
            <wp:effectExtent l="0" t="0" r="1016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2390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第十一题</w:t>
      </w:r>
    </w:p>
    <w:p>
      <w:r>
        <w:drawing>
          <wp:inline distT="0" distB="0" distL="114300" distR="114300">
            <wp:extent cx="5085715" cy="1924050"/>
            <wp:effectExtent l="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rcRect t="19522"/>
                    <a:stretch>
                      <a:fillRect/>
                    </a:stretch>
                  </pic:blipFill>
                  <pic:spPr>
                    <a:xfrm>
                      <a:off x="0" y="0"/>
                      <a:ext cx="5085715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第十二题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71135" cy="2568575"/>
            <wp:effectExtent l="0" t="0" r="5715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68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第十三题</w:t>
      </w:r>
    </w:p>
    <w:p>
      <w:r>
        <w:drawing>
          <wp:inline distT="0" distB="0" distL="114300" distR="114300">
            <wp:extent cx="5274310" cy="1169035"/>
            <wp:effectExtent l="0" t="0" r="2540" b="1206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9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第十四题</w:t>
      </w:r>
    </w:p>
    <w:p>
      <w:r>
        <w:drawing>
          <wp:inline distT="0" distB="0" distL="114300" distR="114300">
            <wp:extent cx="4447540" cy="1152525"/>
            <wp:effectExtent l="0" t="0" r="1016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47540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第十五题</w:t>
      </w:r>
    </w:p>
    <w:p>
      <w:r>
        <w:drawing>
          <wp:inline distT="0" distB="0" distL="114300" distR="114300">
            <wp:extent cx="5047615" cy="895350"/>
            <wp:effectExtent l="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7615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第十六题</w:t>
      </w:r>
    </w:p>
    <w:p>
      <w:r>
        <w:drawing>
          <wp:inline distT="0" distB="0" distL="114300" distR="114300">
            <wp:extent cx="3885565" cy="1809750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85565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第十七题</w:t>
      </w:r>
    </w:p>
    <w:p>
      <w:r>
        <w:drawing>
          <wp:inline distT="0" distB="0" distL="114300" distR="114300">
            <wp:extent cx="3533140" cy="2761615"/>
            <wp:effectExtent l="0" t="0" r="1016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33140" cy="2761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第十八题</w:t>
      </w:r>
    </w:p>
    <w:p>
      <w:r>
        <w:drawing>
          <wp:inline distT="0" distB="0" distL="114300" distR="114300">
            <wp:extent cx="4152265" cy="1638300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52265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第十九题</w:t>
      </w:r>
    </w:p>
    <w:p>
      <w:r>
        <w:drawing>
          <wp:inline distT="0" distB="0" distL="114300" distR="114300">
            <wp:extent cx="5274310" cy="162941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9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第</w:t>
      </w:r>
      <w:r>
        <w:rPr>
          <w:rFonts w:hint="eastAsia"/>
          <w:lang w:val="en-US" w:eastAsia="zh-CN"/>
        </w:rPr>
        <w:t>20题</w:t>
      </w:r>
    </w:p>
    <w:p>
      <w:r>
        <w:drawing>
          <wp:inline distT="0" distB="0" distL="114300" distR="114300">
            <wp:extent cx="5009515" cy="1590675"/>
            <wp:effectExtent l="0" t="0" r="63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09515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第</w:t>
      </w:r>
      <w:r>
        <w:rPr>
          <w:rFonts w:hint="eastAsia"/>
          <w:lang w:val="en-US" w:eastAsia="zh-CN"/>
        </w:rPr>
        <w:t>21题</w:t>
      </w:r>
    </w:p>
    <w:p>
      <w:r>
        <w:drawing>
          <wp:inline distT="0" distB="0" distL="114300" distR="114300">
            <wp:extent cx="5273040" cy="546100"/>
            <wp:effectExtent l="0" t="0" r="381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46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第</w:t>
      </w:r>
      <w:r>
        <w:rPr>
          <w:rFonts w:hint="eastAsia"/>
          <w:lang w:val="en-US" w:eastAsia="zh-CN"/>
        </w:rPr>
        <w:t>22题</w:t>
      </w:r>
      <w:bookmarkStart w:id="0" w:name="_GoBack"/>
      <w:bookmarkEnd w:id="0"/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4561840" cy="561975"/>
            <wp:effectExtent l="0" t="0" r="1016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61840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20173C0"/>
    <w:rsid w:val="04027E86"/>
    <w:rsid w:val="0E136B66"/>
    <w:rsid w:val="1E864AF4"/>
    <w:rsid w:val="229C5DB4"/>
    <w:rsid w:val="29E26BBE"/>
    <w:rsid w:val="424412BA"/>
    <w:rsid w:val="4CE70345"/>
    <w:rsid w:val="564E7330"/>
    <w:rsid w:val="5E491575"/>
    <w:rsid w:val="620173C0"/>
    <w:rsid w:val="6D535020"/>
    <w:rsid w:val="743A4DBC"/>
    <w:rsid w:val="79155B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5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rene\AppData\Roaming\Kingsoft\wps\addons\pool\win-i386\knewfileres_1.0.0.3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55</TotalTime>
  <ScaleCrop>false</ScaleCrop>
  <LinksUpToDate>false</LinksUpToDate>
  <CharactersWithSpaces>0</CharactersWithSpaces>
  <Application>WPS Office_10.1.0.7346_F1E327BC-269C-435d-A152-05C5408002CA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2018-12-26T03:51:00Z</dcterms:created>
  <dc:creator>Irene</dc:creator>
  <cp:lastModifiedBy>Irene</cp:lastModifiedBy>
  <dcterms:modified xsi:type="dcterms:W3CDTF">2018-12-26T05:03:50Z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